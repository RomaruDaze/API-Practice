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060C9A07" w14:textId="77777777" w:rsidR="00A14084" w:rsidRDefault="006D52E6" w:rsidP="00CB1B1E">
      <w:pPr>
        <w:pStyle w:val="NoSpacing"/>
        <w:rPr>
          <w:rFonts w:ascii="Meiryo UI" w:eastAsia="Meiryo UI" w:hAnsi="Meiryo UI"/>
        </w:rPr>
      </w:pPr>
      <w:r>
        <w:rPr>
          <w:rFonts w:ascii="Meiryo UI" w:eastAsia="Meiryo UI" w:hAnsi="Meiryo UI" w:hint="eastAsia"/>
        </w:rPr>
        <w:t>この科目ではAPIについて学びました。APIというのはデータ</w:t>
      </w:r>
      <w:r w:rsidR="00007B2B">
        <w:rPr>
          <w:rFonts w:ascii="Meiryo UI" w:eastAsia="Meiryo UI" w:hAnsi="Meiryo UI" w:hint="eastAsia"/>
        </w:rPr>
        <w:t>べ</w:t>
      </w:r>
      <w:r>
        <w:rPr>
          <w:rFonts w:ascii="Meiryo UI" w:eastAsia="Meiryo UI" w:hAnsi="Meiryo UI" w:hint="eastAsia"/>
        </w:rPr>
        <w:t>ース（</w:t>
      </w:r>
      <w:r>
        <w:rPr>
          <w:rFonts w:ascii="Meiryo UI" w:eastAsia="Meiryo UI" w:hAnsi="Meiryo UI"/>
        </w:rPr>
        <w:t>.db, .sqlite,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w:t>
      </w:r>
      <w:r w:rsidR="00A14084">
        <w:rPr>
          <w:rFonts w:ascii="Meiryo UI" w:eastAsia="Meiryo UI" w:hAnsi="Meiryo UI" w:hint="eastAsia"/>
        </w:rPr>
        <w:t>そのJSON形データが複数な人につかっるものなります。</w:t>
      </w:r>
    </w:p>
    <w:p w14:paraId="4622BEBC" w14:textId="0629C395" w:rsidR="00CB1B1E" w:rsidRDefault="00A14084" w:rsidP="00CB1B1E">
      <w:pPr>
        <w:pStyle w:val="NoSpacing"/>
        <w:rPr>
          <w:rFonts w:ascii="Meiryo UI" w:eastAsia="Meiryo UI" w:hAnsi="Meiryo UI"/>
        </w:rPr>
      </w:pPr>
      <w:r>
        <w:rPr>
          <w:rFonts w:ascii="Meiryo UI" w:eastAsia="Meiryo UI" w:hAnsi="Meiryo UI" w:hint="eastAsia"/>
        </w:rPr>
        <w:t>APIでホームページに表示することです。まず、データをリクエストして、JSONのレスポンスがもらいます。そこで、データを</w:t>
      </w:r>
      <w:r w:rsidR="006D52E6">
        <w:rPr>
          <w:rFonts w:ascii="Meiryo UI" w:eastAsia="Meiryo UI" w:hAnsi="Meiryo UI" w:hint="eastAsia"/>
        </w:rPr>
        <w:t>綺麗に表示するためには、そのJSONをJavascript</w:t>
      </w:r>
      <w:r>
        <w:rPr>
          <w:rFonts w:ascii="Meiryo UI" w:eastAsia="Meiryo UI" w:hAnsi="Meiryo UI" w:hint="eastAsia"/>
        </w:rPr>
        <w:t>など</w:t>
      </w:r>
      <w:r w:rsidR="006D52E6">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D8BEBC9"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デッドリー</w:t>
      </w:r>
      <w:r w:rsidR="00EA3290">
        <w:rPr>
          <w:rFonts w:ascii="Meiryo UI" w:eastAsia="Meiryo UI" w:hAnsi="Meiryo UI" w:hint="eastAsia"/>
        </w:rPr>
        <w:t xml:space="preserve"> </w:t>
      </w:r>
      <w:r>
        <w:rPr>
          <w:rFonts w:ascii="Meiryo UI" w:eastAsia="Meiryo UI" w:hAnsi="Meiryo UI" w:hint="eastAsia"/>
        </w:rPr>
        <w:t>デス</w:t>
      </w:r>
      <w:r w:rsidR="00EA3290">
        <w:rPr>
          <w:rFonts w:ascii="Meiryo UI" w:eastAsia="Meiryo UI" w:hAnsi="Meiryo UI" w:hint="eastAsia"/>
        </w:rPr>
        <w:t xml:space="preserve"> </w:t>
      </w:r>
      <w:r>
        <w:rPr>
          <w:rFonts w:ascii="Meiryo UI" w:eastAsia="Meiryo UI" w:hAnsi="Meiryo UI" w:hint="eastAsia"/>
        </w:rPr>
        <w:t xml:space="preserve">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206B321D" w:rsidR="002763C7" w:rsidRPr="008367DD" w:rsidRDefault="003A7229" w:rsidP="003A7229">
      <w:pPr>
        <w:rPr>
          <w:rFonts w:ascii="Meiryo UI" w:eastAsia="Meiryo UI" w:hAnsi="Meiryo UI"/>
          <w:color w:val="000000" w:themeColor="text1"/>
        </w:rPr>
      </w:pPr>
      <w:r>
        <w:rPr>
          <w:rFonts w:ascii="Meiryo UI" w:eastAsia="Meiryo UI" w:hAnsi="Meiryo UI" w:hint="eastAsia"/>
          <w:color w:val="000000" w:themeColor="text1"/>
        </w:rPr>
        <w:t>WEBゲーム</w:t>
      </w:r>
      <w:r w:rsidR="00EA3290">
        <w:rPr>
          <w:rFonts w:ascii="Meiryo UI" w:eastAsia="Meiryo UI" w:hAnsi="Meiryo UI" w:hint="eastAsia"/>
          <w:color w:val="000000" w:themeColor="text1"/>
        </w:rPr>
        <w:t>です</w:t>
      </w:r>
      <w:r>
        <w:rPr>
          <w:rFonts w:ascii="Meiryo UI" w:eastAsia="Meiryo UI" w:hAnsi="Meiryo UI" w:hint="eastAsia"/>
          <w:color w:val="000000" w:themeColor="text1"/>
        </w:rPr>
        <w:t>。</w:t>
      </w:r>
      <w:r w:rsidR="00EA3290">
        <w:rPr>
          <w:rFonts w:ascii="Meiryo UI" w:eastAsia="Meiryo UI" w:hAnsi="Meiryo UI" w:hint="eastAsia"/>
          <w:color w:val="000000" w:themeColor="text1"/>
        </w:rPr>
        <w:t>この</w:t>
      </w:r>
      <w:r>
        <w:rPr>
          <w:rFonts w:ascii="Meiryo UI" w:eastAsia="Meiryo UI" w:hAnsi="Meiryo UI" w:hint="eastAsia"/>
          <w:color w:val="000000" w:themeColor="text1"/>
        </w:rPr>
        <w:t>ゲームはシングルプレイヤー</w:t>
      </w:r>
      <w:r w:rsidR="00F678A1">
        <w:rPr>
          <w:rFonts w:ascii="Meiryo UI" w:eastAsia="Meiryo UI" w:hAnsi="Meiryo UI" w:hint="eastAsia"/>
          <w:color w:val="000000" w:themeColor="text1"/>
        </w:rPr>
        <w:t>・</w:t>
      </w:r>
      <w:r>
        <w:rPr>
          <w:rFonts w:ascii="Meiryo UI" w:eastAsia="Meiryo UI" w:hAnsi="Meiryo UI" w:hint="eastAsia"/>
          <w:color w:val="000000" w:themeColor="text1"/>
        </w:rPr>
        <w:t>ローグライク</w:t>
      </w:r>
      <w:r w:rsidR="00F678A1">
        <w:rPr>
          <w:rFonts w:ascii="Meiryo UI" w:eastAsia="Meiryo UI" w:hAnsi="Meiryo UI" w:hint="eastAsia"/>
          <w:color w:val="000000" w:themeColor="text1"/>
        </w:rPr>
        <w:t>・</w:t>
      </w:r>
      <w:r>
        <w:rPr>
          <w:rFonts w:ascii="Meiryo UI" w:eastAsia="Meiryo UI" w:hAnsi="Meiryo UI" w:hint="eastAsia"/>
          <w:color w:val="000000" w:themeColor="text1"/>
        </w:rPr>
        <w:t>スピードラン</w:t>
      </w:r>
      <w:r w:rsidR="00F678A1">
        <w:rPr>
          <w:rFonts w:ascii="Meiryo UI" w:eastAsia="Meiryo UI" w:hAnsi="Meiryo UI" w:hint="eastAsia"/>
          <w:color w:val="000000" w:themeColor="text1"/>
        </w:rPr>
        <w:t>・</w:t>
      </w:r>
      <w:r>
        <w:rPr>
          <w:rFonts w:ascii="Meiryo UI" w:eastAsia="Meiryo UI" w:hAnsi="Meiryo UI" w:hint="eastAsia"/>
          <w:color w:val="000000" w:themeColor="text1"/>
        </w:rPr>
        <w:t>オクション</w:t>
      </w:r>
      <w:r w:rsidR="00F678A1">
        <w:rPr>
          <w:rFonts w:ascii="Meiryo UI" w:eastAsia="Meiryo UI" w:hAnsi="Meiryo UI" w:hint="eastAsia"/>
          <w:color w:val="000000" w:themeColor="text1"/>
        </w:rPr>
        <w:t>・</w:t>
      </w:r>
      <w:r>
        <w:rPr>
          <w:rFonts w:ascii="Meiryo UI" w:eastAsia="Meiryo UI" w:hAnsi="Meiryo UI" w:hint="eastAsia"/>
          <w:color w:val="000000" w:themeColor="text1"/>
        </w:rPr>
        <w:t>スラッシュゲームです。このゲーム</w:t>
      </w:r>
      <w:r w:rsidR="00EA3290">
        <w:rPr>
          <w:rFonts w:ascii="Meiryo UI" w:eastAsia="Meiryo UI" w:hAnsi="Meiryo UI" w:hint="eastAsia"/>
          <w:color w:val="000000" w:themeColor="text1"/>
        </w:rPr>
        <w:t>をやる</w:t>
      </w:r>
      <w:r>
        <w:rPr>
          <w:rFonts w:ascii="Meiryo UI" w:eastAsia="Meiryo UI" w:hAnsi="Meiryo UI" w:hint="eastAsia"/>
          <w:color w:val="000000" w:themeColor="text1"/>
        </w:rPr>
        <w:t>目的はゲームは</w:t>
      </w:r>
      <w:r w:rsidR="00EA3290">
        <w:rPr>
          <w:rFonts w:ascii="Meiryo UI" w:eastAsia="Meiryo UI" w:hAnsi="Meiryo UI" w:hint="eastAsia"/>
          <w:color w:val="000000" w:themeColor="text1"/>
        </w:rPr>
        <w:t>最短時間</w:t>
      </w:r>
      <w:r>
        <w:rPr>
          <w:rFonts w:ascii="Meiryo UI" w:eastAsia="Meiryo UI" w:hAnsi="Meiryo UI" w:hint="eastAsia"/>
          <w:color w:val="000000" w:themeColor="text1"/>
        </w:rPr>
        <w:t>でゲームをクリアしながら、一番高いスコアを狙う</w:t>
      </w:r>
      <w:r w:rsidR="00EA3290">
        <w:rPr>
          <w:rFonts w:ascii="Meiryo UI" w:eastAsia="Meiryo UI" w:hAnsi="Meiryo UI" w:hint="eastAsia"/>
          <w:color w:val="000000" w:themeColor="text1"/>
        </w:rPr>
        <w:t>こと</w:t>
      </w:r>
      <w:r>
        <w:rPr>
          <w:rFonts w:ascii="Meiryo UI" w:eastAsia="Meiryo UI" w:hAnsi="Meiryo UI" w:hint="eastAsia"/>
          <w:color w:val="000000" w:themeColor="text1"/>
        </w:rPr>
        <w:t>です。ゲームをクリアする度に、もしも、スコア一番高いと</w:t>
      </w:r>
      <w:r w:rsidR="00EA3290">
        <w:rPr>
          <w:rFonts w:ascii="Meiryo UI" w:eastAsia="Meiryo UI" w:hAnsi="Meiryo UI" w:hint="eastAsia"/>
          <w:color w:val="000000" w:themeColor="text1"/>
        </w:rPr>
        <w:t>クリア</w:t>
      </w:r>
      <w:r>
        <w:rPr>
          <w:rFonts w:ascii="Meiryo UI" w:eastAsia="Meiryo UI" w:hAnsi="Meiryo UI" w:hint="eastAsia"/>
          <w:color w:val="000000" w:themeColor="text1"/>
        </w:rPr>
        <w:t>時間一番</w:t>
      </w:r>
      <w:r w:rsidR="00EA3290">
        <w:rPr>
          <w:rFonts w:ascii="Meiryo UI" w:eastAsia="Meiryo UI" w:hAnsi="Meiryo UI" w:hint="eastAsia"/>
          <w:color w:val="000000" w:themeColor="text1"/>
        </w:rPr>
        <w:t>早い</w:t>
      </w:r>
      <w:r>
        <w:rPr>
          <w:rFonts w:ascii="Meiryo UI" w:eastAsia="Meiryo UI" w:hAnsi="Meiryo UI" w:hint="eastAsia"/>
          <w:color w:val="000000" w:themeColor="text1"/>
        </w:rPr>
        <w:t>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EA3290">
        <w:rPr>
          <w:rFonts w:ascii="Meiryo UI" w:eastAsia="Meiryo UI" w:hAnsi="Meiryo UI"/>
          <w:color w:val="000000" w:themeColor="text1"/>
        </w:rPr>
        <w:br/>
      </w:r>
      <w:r w:rsidR="00EA3290">
        <w:rPr>
          <w:rFonts w:ascii="Meiryo UI" w:eastAsia="Meiryo UI" w:hAnsi="Meiryo UI" w:hint="eastAsia"/>
          <w:color w:val="000000" w:themeColor="text1"/>
        </w:rPr>
        <w:t>このゲームをアクセスためにはゲームの公式サイトにアクセスできます。そこで、自分または他のプレイヤーの達成を見え</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1D8A0EA2" w:rsidR="002122CA" w:rsidRDefault="000502BE" w:rsidP="000502BE">
      <w:pPr>
        <w:spacing w:before="0" w:after="0" w:line="240" w:lineRule="auto"/>
      </w:pPr>
      <w:r w:rsidRPr="00713B10">
        <w:rPr>
          <w:rFonts w:ascii="MS Mincho" w:eastAsia="MS Mincho" w:hAnsi="MS Mincho" w:hint="eastAsia"/>
        </w:rPr>
        <w:t>このWEBゲームは、ゲームの一覧を見えるし、</w:t>
      </w:r>
      <w:r w:rsidR="001B3151" w:rsidRPr="00713B10">
        <w:rPr>
          <w:rFonts w:ascii="MS Mincho" w:eastAsia="MS Mincho" w:hAnsi="MS Mincho" w:hint="eastAsia"/>
        </w:rPr>
        <w:t>プレイヤーがゲームをクリアしたプレイヤー名やスコアなどを他のユーザーに公開できて、TOPプレイヤーを10人までに表示できます。また、</w:t>
      </w:r>
      <w:r w:rsidR="0034140D" w:rsidRPr="00713B10">
        <w:rPr>
          <w:rFonts w:ascii="MS Mincho" w:eastAsia="MS Mincho" w:hAnsi="MS Mincho" w:hint="eastAsia"/>
        </w:rPr>
        <w:t>このゲームを1日何人ゲームをやるのかを計算して、表とグラフに出せます。</w:t>
      </w:r>
      <w:r w:rsidR="0034140D" w:rsidRPr="00713B10">
        <w:rPr>
          <w:rFonts w:ascii="MS Mincho" w:eastAsia="MS Mincho" w:hAnsi="MS Mincho"/>
        </w:rPr>
        <w:br/>
      </w:r>
      <w:r w:rsidR="0034140D" w:rsidRPr="00713B10">
        <w:rPr>
          <w:rFonts w:ascii="MS Mincho" w:eastAsia="MS Mincho" w:hAnsi="MS Mincho" w:hint="eastAsia"/>
        </w:rPr>
        <w:t>実際のものは以下の通りです。</w:t>
      </w:r>
      <w:r w:rsidR="001B3151" w:rsidRPr="00713B10">
        <w:rPr>
          <w:rFonts w:ascii="MS Mincho" w:eastAsia="MS Mincho" w:hAnsi="MS Mincho" w:hint="eastAsia"/>
        </w:rPr>
        <w:t xml:space="preserve">　　</w:t>
      </w:r>
      <w:r>
        <w:br/>
      </w:r>
      <w:r w:rsidR="0034140D">
        <w:rPr>
          <w:noProof/>
        </w:rPr>
        <w:lastRenderedPageBreak/>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こちらの部分はゲームのイントロダックションの部分です。ここでこのゲームはどんなゲームなのか、ゲームのストリーについてのものです。簡単に言うとあらすじです。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3572397E">
                <wp:simplePos x="0" y="0"/>
                <wp:positionH relativeFrom="column">
                  <wp:posOffset>4190214</wp:posOffset>
                </wp:positionH>
                <wp:positionV relativeFrom="paragraph">
                  <wp:posOffset>2088037</wp:posOffset>
                </wp:positionV>
                <wp:extent cx="2448024" cy="2281287"/>
                <wp:effectExtent l="0" t="0" r="15875" b="17780"/>
                <wp:wrapNone/>
                <wp:docPr id="767608701" name="Text Box 8"/>
                <wp:cNvGraphicFramePr/>
                <a:graphic xmlns:a="http://schemas.openxmlformats.org/drawingml/2006/main">
                  <a:graphicData uri="http://schemas.microsoft.com/office/word/2010/wordprocessingShape">
                    <wps:wsp>
                      <wps:cNvSpPr txBox="1"/>
                      <wps:spPr>
                        <a:xfrm>
                          <a:off x="0" y="0"/>
                          <a:ext cx="2448024" cy="2281287"/>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の部分です。この部分では、ゲームクリアするのプレイヤー名やスコアの表とこのゲームをやっている人数が1日に何人いるのかの表です。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13E8B" id="_x0000_t202" coordsize="21600,21600" o:spt="202" path="m,l,21600r21600,l21600,xe">
                <v:stroke joinstyle="miter"/>
                <v:path gradientshapeok="t" o:connecttype="rect"/>
              </v:shapetype>
              <v:shape id="_x0000_s1027" type="#_x0000_t202" style="position:absolute;margin-left:329.95pt;margin-top:164.4pt;width:192.75pt;height:17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Xz8OwIAAIQEAAAOAAAAZHJzL2Uyb0RvYy54bWysVE1v2zAMvQ/YfxB0X+x4bpsacYosRYYB&#13;&#10;RVsgHXpWZCk2JouapMTOfv0oOV/tdhp2kSmReiIfHz2961tFdsK6BnRJx6OUEqE5VI3elPT7y/LT&#13;&#10;hBLnma6YAi1KuheO3s0+fph2phAZ1KAqYQmCaFd0pqS196ZIEsdr0TI3AiM0OiXYlnnc2k1SWdYh&#13;&#10;equSLE2vkw5sZSxw4Rye3g9OOov4Ugrun6R0whNVUszNx9XGdR3WZDZlxcYyUzf8kAb7hyxa1mh8&#13;&#10;9AR1zzwjW9v8AdU23IID6Ucc2gSkbLiINWA14/RdNauaGRFrQXKcOdHk/h8sf9ytzLMlvv8CPTYw&#13;&#10;ENIZVzg8DPX00rbhi5kS9COF+xNtoveE42GW55M0yynh6MuyyTib3ASc5HzdWOe/CmhJMEpqsS+R&#13;&#10;LrZ7cH4IPYaE1xyoplo2SsVN0IJYKEt2DLuofEwSwd9EKU26kl5/vkoj8BtfgD7dXyvGfxzSu4hC&#13;&#10;PKUx53PxwfL9uidNdUHMGqo98mVhkJIzfNkg/ANz/plZ1A5ShPPgn3CRCjAnOFiU1GB//e08xGNL&#13;&#10;0UtJh1osqfu5ZVZQor5pbPbtOM+DeOMmv7rJcGMvPetLj962C0Cixjh5hkczxHt1NKWF9hXHZh5e&#13;&#10;RRfTHN8uqT+aCz9MCI4dF/N5DEK5GuYf9MrwAB0aE2h96V+ZNYe2elTEIxxVy4p33R1iw00N860H&#13;&#10;2cTWB54HVg/0o9SjeA5jGWbpch+jzj+P2W8AAAD//wMAUEsDBBQABgAIAAAAIQBB/4I85AAAABEB&#13;&#10;AAAPAAAAZHJzL2Rvd25yZXYueG1sTI/NTsMwEITvSLyDtUjcqNPSVk4ap+KncOFEQZy3sWtbxHYU&#13;&#10;u2l4e7YnuKy0mtnZ+ert5Ds26iG5GCTMZwUwHdqoXDASPj9e7gSwlDEo7GLQEn50gm1zfVVjpeI5&#13;&#10;vOtxnw2jkJAqlGBz7ivOU2u1xzSLvQ6kHePgMdM6GK4GPFO47/iiKNbcowv0wWKvn6xuv/cnL2H3&#13;&#10;aErTChzsTijnxunr+GZepby9mZ43NB42wLKe8t8FXBioPzRU7BBPQSXWSVivypKsEu4XgkAujmK5&#13;&#10;WgI7kCbEHHhT8/8kzS8AAAD//wMAUEsBAi0AFAAGAAgAAAAhALaDOJL+AAAA4QEAABMAAAAAAAAA&#13;&#10;AAAAAAAAAAAAAFtDb250ZW50X1R5cGVzXS54bWxQSwECLQAUAAYACAAAACEAOP0h/9YAAACUAQAA&#13;&#10;CwAAAAAAAAAAAAAAAAAvAQAAX3JlbHMvLnJlbHNQSwECLQAUAAYACAAAACEAg6V8/DsCAACEBAAA&#13;&#10;DgAAAAAAAAAAAAAAAAAuAgAAZHJzL2Uyb0RvYy54bWxQSwECLQAUAAYACAAAACEAQf+CPOQAAAAR&#13;&#10;AQAADwAAAAAAAAAAAAAAAACVBAAAZHJzL2Rvd25yZXYueG1sUEsFBgAAAAAEAAQA8wAAAKYFAAAA&#13;&#10;AA==&#13;&#10;" fillcolor="white [3201]" strokeweight=".5pt">
                <v:textbo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r>
                              <w:rPr>
                                <w:rFonts w:hint="eastAsia"/>
                              </w:rPr>
                              <w:t>ここはE mail.js</w:t>
                            </w:r>
                            <w:r w:rsidR="00A21CC2">
                              <w:rPr>
                                <w:rFonts w:hint="eastAsia"/>
                              </w:rPr>
                              <w:t xml:space="preserve"> API</w:t>
                            </w:r>
                            <w:r>
                              <w:rPr>
                                <w:rFonts w:hint="eastAsia"/>
                              </w:rPr>
                              <w:t>を利用します。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329B" id="_x0000_t202" coordsize="21600,21600" o:spt="202" path="m,l,21600r21600,l21600,xe">
                <v:stroke joinstyle="miter"/>
                <v:path gradientshapeok="t" o:connecttype="rect"/>
              </v:shapetype>
              <v:shape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pPr>
                        <w:rPr>
                          <w:rFonts w:hint="eastAsia"/>
                        </w:rPr>
                      </w:pPr>
                      <w:r>
                        <w:rPr>
                          <w:rFonts w:hint="eastAsia"/>
                        </w:rPr>
                        <w:t>ここはE mail.js</w:t>
                      </w:r>
                      <w:r w:rsidR="00A21CC2">
                        <w:rPr>
                          <w:rFonts w:hint="eastAsia"/>
                        </w:rPr>
                        <w:t xml:space="preserve"> API</w:t>
                      </w:r>
                      <w:r>
                        <w:rPr>
                          <w:rFonts w:hint="eastAsia"/>
                        </w:rPr>
                        <w:t>を利用します。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w:lastRenderedPageBreak/>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1A347DDB"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sidR="003A1753">
        <w:rPr>
          <w:rFonts w:hint="eastAsia"/>
        </w:rPr>
        <w:t>このゲームをパソコンの</w:t>
      </w:r>
      <w:r>
        <w:rPr>
          <w:rFonts w:hint="eastAsia"/>
        </w:rPr>
        <w:t>ゲーム</w:t>
      </w:r>
      <w:r w:rsidR="003A1753">
        <w:rPr>
          <w:rFonts w:hint="eastAsia"/>
        </w:rPr>
        <w:t>で、ゲームの操作</w:t>
      </w:r>
      <w:r>
        <w:rPr>
          <w:rFonts w:hint="eastAsia"/>
        </w:rPr>
        <w:t>はキーボードとマウスで動かせます。</w:t>
      </w:r>
    </w:p>
    <w:p w14:paraId="53B74BE8" w14:textId="0E9411FB"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722C1D86" w:rsidR="000F4342" w:rsidRDefault="000F4342" w:rsidP="00DD00C4">
      <w:pPr>
        <w:pStyle w:val="ListParagraph"/>
        <w:spacing w:before="0" w:after="0" w:line="240" w:lineRule="auto"/>
        <w:ind w:leftChars="0" w:left="284"/>
      </w:pPr>
      <w:r>
        <w:rPr>
          <w:rFonts w:hint="eastAsia"/>
        </w:rPr>
        <w:t>これは、</w:t>
      </w:r>
      <w:r w:rsidR="008F0A30">
        <w:rPr>
          <w:rFonts w:hint="eastAsia"/>
        </w:rPr>
        <w:t>セーブ</w:t>
      </w:r>
      <w:r>
        <w:rPr>
          <w:rFonts w:hint="eastAsia"/>
        </w:rPr>
        <w:t>データが存在しているかどうかを確認するためです。もしも、Saveindexが０ではないという場合は、セーブデータが存在していると分かって、「Continue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ボタンをしたら、ゲームが開始します。NewGameが開始する際に、ゲームはAPIに“PATCH”と“DELETE”をします。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r>
        <w:rPr>
          <w:rFonts w:hint="eastAsia"/>
        </w:rPr>
        <w:t>Savedata</w:t>
      </w:r>
      <w:r>
        <w:t>.sqlite</w:t>
      </w:r>
      <w:r>
        <w:rPr>
          <w:rFonts w:hint="eastAsia"/>
        </w:rPr>
        <w:t>にあるのId=0の行をNewGameのデータに書き直すことです。そして、Id≠０の行を全部削除することです。Id＝０行のデータを書き直した後で、ゲームの変数に入れます。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t>＊GdevelopのエンジンがAPIに要求する機能があって、要求したものをある変数に入れる機能が持っています。例えば、上のように、要求するのレスポンス</w:t>
      </w:r>
      <w:r w:rsidRPr="000A0205">
        <w:rPr>
          <w:b/>
          <w:bCs/>
          <w:sz w:val="16"/>
          <w:szCs w:val="16"/>
        </w:rPr>
        <w:t>(</w:t>
      </w:r>
      <w:r w:rsidRPr="000A0205">
        <w:rPr>
          <w:rFonts w:hint="eastAsia"/>
          <w:b/>
          <w:bCs/>
          <w:sz w:val="16"/>
          <w:szCs w:val="16"/>
        </w:rPr>
        <w:t>上から１行目のp</w:t>
      </w:r>
      <w:r w:rsidRPr="000A0205">
        <w:rPr>
          <w:b/>
          <w:bCs/>
          <w:sz w:val="16"/>
          <w:szCs w:val="16"/>
        </w:rPr>
        <w:t>layer_name</w:t>
      </w:r>
      <w:r w:rsidRPr="000A0205">
        <w:rPr>
          <w:rFonts w:hint="eastAsia"/>
          <w:b/>
          <w:bCs/>
          <w:sz w:val="16"/>
          <w:szCs w:val="16"/>
        </w:rPr>
        <w:t>）を</w:t>
      </w:r>
      <w:r w:rsidRPr="000A0205">
        <w:rPr>
          <w:b/>
          <w:bCs/>
          <w:sz w:val="16"/>
          <w:szCs w:val="16"/>
        </w:rPr>
        <w:t>player_name_temp</w:t>
      </w:r>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0CCA6EBC" w:rsidR="000A0205" w:rsidRDefault="008F0A30" w:rsidP="000A0205">
      <w:pPr>
        <w:spacing w:before="0" w:after="0" w:line="240" w:lineRule="auto"/>
        <w:ind w:left="284"/>
      </w:pPr>
      <w:r>
        <w:rPr>
          <w:rFonts w:hint="eastAsia"/>
        </w:rPr>
        <w:t>データベースから</w:t>
      </w:r>
      <w:r w:rsidR="000A0205">
        <w:rPr>
          <w:rFonts w:hint="eastAsia"/>
        </w:rPr>
        <w:t>削除した後、Saveindexを０にセットして、</w:t>
      </w:r>
      <w:r w:rsidR="000A0205">
        <w:t>temp</w:t>
      </w:r>
      <w:r w:rsidR="000A0205">
        <w:rPr>
          <w:rFonts w:hint="eastAsia"/>
        </w:rPr>
        <w:t>の変数をグローバル変数（よく使う変数）に入れることです。全てがおわたら、ゲームのArea1.１に移動して、ゲームを始めます。</w:t>
      </w:r>
    </w:p>
    <w:p w14:paraId="38DC2E1C" w14:textId="10D30173" w:rsidR="006D6847" w:rsidRDefault="006D6847" w:rsidP="00412259">
      <w:pPr>
        <w:spacing w:before="0" w:after="0" w:line="240" w:lineRule="auto"/>
      </w:pPr>
    </w:p>
    <w:p w14:paraId="29381D29" w14:textId="4CC9247D"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r w:rsidR="006D6847">
        <w:t>enemy_name</w:t>
      </w:r>
      <w:r w:rsidR="006D6847">
        <w:rPr>
          <w:rFonts w:hint="eastAsia"/>
        </w:rPr>
        <w:t>）と（</w:t>
      </w:r>
      <w:r w:rsidR="006D6847">
        <w:t>enemy_name_boss）</w:t>
      </w:r>
      <w:r w:rsidR="006D6847">
        <w:rPr>
          <w:rFonts w:hint="eastAsia"/>
        </w:rPr>
        <w:t>の変数があって、それを</w:t>
      </w:r>
      <w:r w:rsidR="008F0A30">
        <w:rPr>
          <w:rFonts w:hint="eastAsia"/>
        </w:rPr>
        <w:t>この</w:t>
      </w:r>
      <w:r w:rsidR="006D6847">
        <w:rPr>
          <w:rFonts w:hint="eastAsia"/>
        </w:rPr>
        <w:t>ステージに登場する敵の名前です。その変数で、敵のステータスをゲットできます。プレイヤーも同じですが、名前</w:t>
      </w:r>
      <w:r w:rsidR="008F0A30">
        <w:rPr>
          <w:rFonts w:hint="eastAsia"/>
        </w:rPr>
        <w:t>だけ</w:t>
      </w:r>
      <w:r w:rsidR="006D6847">
        <w:rPr>
          <w:rFonts w:hint="eastAsia"/>
        </w:rPr>
        <w:t>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lastRenderedPageBreak/>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4B6E4D50">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ここで、敵の名前を利用して、敵の情報を要求します。レスポンスをTest_Textに構造して、表示します。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r w:rsidR="00B0141D">
        <w:t>saveinde</w:t>
      </w:r>
      <w:r w:rsidR="00B0141D">
        <w:rPr>
          <w:rFonts w:hint="eastAsia"/>
        </w:rPr>
        <w:t>xを１プラスします。そして、データベースにデータを入れます。</w:t>
      </w:r>
      <w:r w:rsidR="00B0141D">
        <w:rPr>
          <w:rFonts w:hint="eastAsia"/>
          <w:noProof/>
        </w:rPr>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"http://127.0.0.1:8000/savedata/save/"+ToString(GlobalVariable(saveindex))+"/name="+ GlobalVariableString(player_name)+ "&amp;level=" +ToString(GlobalVariable(player_level_save))+ "&amp;area=" +ToString(GlobalVariable(area_level))+ "&amp;exp=" +ToString(GlobalVariable(player_exp))+ "&amp;key="+ ToString(GlobalVariable(key_save))+ "&amp;mkey="+ToString(GlobalVariable(mkey_save))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r w:rsidR="00AC3191">
        <w:t>Hour,Minute,Second</w:t>
      </w:r>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675558">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675558">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lastRenderedPageBreak/>
        <w:t>時間の動作は下のようにです。</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r>
        <w:t>savedata.sqlite</w:t>
      </w:r>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r>
        <w:t>leaderboard.sqlite</w:t>
      </w:r>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高いの方を投稿します。逆に、時間は数値が低いの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lastRenderedPageBreak/>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36B154E9"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DD4C19">
        <w:rPr>
          <w:rFonts w:ascii="Meiryo UI" w:eastAsia="Meiryo UI" w:hAnsi="Meiryo UI"/>
          <w:color w:val="000000" w:themeColor="text1"/>
        </w:rPr>
        <w:t>9</w:t>
      </w:r>
      <w:r w:rsidR="00005DBA">
        <w:rPr>
          <w:rFonts w:ascii="Meiryo UI" w:eastAsia="Meiryo UI" w:hAnsi="Meiryo UI"/>
          <w:color w:val="000000" w:themeColor="text1"/>
        </w:rPr>
        <w:t>9</w:t>
      </w:r>
      <w:r w:rsidR="004A0C8B">
        <w:rPr>
          <w:rFonts w:ascii="Meiryo UI" w:eastAsia="Meiryo UI" w:hAnsi="Meiryo UI" w:hint="eastAsia"/>
          <w:color w:val="000000" w:themeColor="text1"/>
        </w:rPr>
        <w:t>％</w:t>
      </w:r>
      <w:r>
        <w:rPr>
          <w:rFonts w:ascii="Meiryo UI" w:eastAsia="Meiryo UI" w:hAnsi="Meiryo UI" w:hint="eastAsia"/>
          <w:color w:val="000000" w:themeColor="text1"/>
        </w:rPr>
        <w:t>です。</w:t>
      </w:r>
    </w:p>
    <w:sectPr w:rsidR="007070E3" w:rsidRPr="006230F4" w:rsidSect="00675558">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7F26" w14:textId="77777777" w:rsidR="00675558" w:rsidRDefault="00675558" w:rsidP="001B420B">
      <w:r>
        <w:separator/>
      </w:r>
    </w:p>
  </w:endnote>
  <w:endnote w:type="continuationSeparator" w:id="0">
    <w:p w14:paraId="6D21B41B" w14:textId="77777777" w:rsidR="00675558" w:rsidRDefault="00675558"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BCDC9" w14:textId="77777777" w:rsidR="00675558" w:rsidRDefault="00675558" w:rsidP="001B420B">
      <w:r>
        <w:rPr>
          <w:rFonts w:hint="eastAsia"/>
        </w:rPr>
        <w:separator/>
      </w:r>
    </w:p>
  </w:footnote>
  <w:footnote w:type="continuationSeparator" w:id="0">
    <w:p w14:paraId="6C2CBBB1" w14:textId="77777777" w:rsidR="00675558" w:rsidRDefault="00675558"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5DBA"/>
    <w:rsid w:val="00007B2B"/>
    <w:rsid w:val="000502BE"/>
    <w:rsid w:val="000A0205"/>
    <w:rsid w:val="000E24F7"/>
    <w:rsid w:val="000F4342"/>
    <w:rsid w:val="00146592"/>
    <w:rsid w:val="001844E2"/>
    <w:rsid w:val="00192B83"/>
    <w:rsid w:val="001B3151"/>
    <w:rsid w:val="001B420B"/>
    <w:rsid w:val="001E7A33"/>
    <w:rsid w:val="001F449A"/>
    <w:rsid w:val="00202D9C"/>
    <w:rsid w:val="002122CA"/>
    <w:rsid w:val="002763C7"/>
    <w:rsid w:val="00296D6E"/>
    <w:rsid w:val="00297A2A"/>
    <w:rsid w:val="002A6697"/>
    <w:rsid w:val="002E5AA9"/>
    <w:rsid w:val="002F3938"/>
    <w:rsid w:val="0032641D"/>
    <w:rsid w:val="00337B21"/>
    <w:rsid w:val="0034140D"/>
    <w:rsid w:val="003461D9"/>
    <w:rsid w:val="00396C1F"/>
    <w:rsid w:val="00397442"/>
    <w:rsid w:val="003A1753"/>
    <w:rsid w:val="003A7229"/>
    <w:rsid w:val="003C1CB1"/>
    <w:rsid w:val="003E2BCF"/>
    <w:rsid w:val="00406D04"/>
    <w:rsid w:val="00412259"/>
    <w:rsid w:val="00415317"/>
    <w:rsid w:val="0046416A"/>
    <w:rsid w:val="004A0C8B"/>
    <w:rsid w:val="004C66C1"/>
    <w:rsid w:val="004F4280"/>
    <w:rsid w:val="00512622"/>
    <w:rsid w:val="00512F1B"/>
    <w:rsid w:val="00520AFB"/>
    <w:rsid w:val="00524A51"/>
    <w:rsid w:val="0056333A"/>
    <w:rsid w:val="005C153B"/>
    <w:rsid w:val="005C610A"/>
    <w:rsid w:val="005E42F8"/>
    <w:rsid w:val="006230F4"/>
    <w:rsid w:val="00675558"/>
    <w:rsid w:val="00693C0F"/>
    <w:rsid w:val="006D52E6"/>
    <w:rsid w:val="006D6847"/>
    <w:rsid w:val="007070E3"/>
    <w:rsid w:val="00713B10"/>
    <w:rsid w:val="00720F5D"/>
    <w:rsid w:val="00734A6C"/>
    <w:rsid w:val="00745CD4"/>
    <w:rsid w:val="0077312E"/>
    <w:rsid w:val="007E0449"/>
    <w:rsid w:val="00834568"/>
    <w:rsid w:val="008455AF"/>
    <w:rsid w:val="00857CFB"/>
    <w:rsid w:val="008B42AC"/>
    <w:rsid w:val="008C6668"/>
    <w:rsid w:val="008E578D"/>
    <w:rsid w:val="008E699E"/>
    <w:rsid w:val="008F0A30"/>
    <w:rsid w:val="008F4973"/>
    <w:rsid w:val="008F76DE"/>
    <w:rsid w:val="00925AFE"/>
    <w:rsid w:val="00940B95"/>
    <w:rsid w:val="009527AA"/>
    <w:rsid w:val="009652EE"/>
    <w:rsid w:val="0099724B"/>
    <w:rsid w:val="009A452D"/>
    <w:rsid w:val="009B58D6"/>
    <w:rsid w:val="009C318E"/>
    <w:rsid w:val="009F2B92"/>
    <w:rsid w:val="00A14084"/>
    <w:rsid w:val="00A21CC2"/>
    <w:rsid w:val="00A52082"/>
    <w:rsid w:val="00A61B7C"/>
    <w:rsid w:val="00A80170"/>
    <w:rsid w:val="00A84235"/>
    <w:rsid w:val="00AC3191"/>
    <w:rsid w:val="00AD2D6C"/>
    <w:rsid w:val="00AD2EB9"/>
    <w:rsid w:val="00AE0396"/>
    <w:rsid w:val="00B0141D"/>
    <w:rsid w:val="00B2224A"/>
    <w:rsid w:val="00B25620"/>
    <w:rsid w:val="00B4487D"/>
    <w:rsid w:val="00B61A19"/>
    <w:rsid w:val="00BA0B0F"/>
    <w:rsid w:val="00BD1FC6"/>
    <w:rsid w:val="00BF3A2C"/>
    <w:rsid w:val="00C03D1B"/>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D4C19"/>
    <w:rsid w:val="00DE047F"/>
    <w:rsid w:val="00E47BDE"/>
    <w:rsid w:val="00E60F84"/>
    <w:rsid w:val="00E763CA"/>
    <w:rsid w:val="00E816F7"/>
    <w:rsid w:val="00E87ADD"/>
    <w:rsid w:val="00E92F3A"/>
    <w:rsid w:val="00EA12E0"/>
    <w:rsid w:val="00EA3290"/>
    <w:rsid w:val="00EC05FE"/>
    <w:rsid w:val="00ED1334"/>
    <w:rsid w:val="00F11DA5"/>
    <w:rsid w:val="00F40E66"/>
    <w:rsid w:val="00F678A1"/>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0</TotalTime>
  <Pages>8</Pages>
  <Words>599</Words>
  <Characters>3419</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4</cp:revision>
  <cp:lastPrinted>2024-02-02T08:57:00Z</cp:lastPrinted>
  <dcterms:created xsi:type="dcterms:W3CDTF">2024-02-02T08:57:00Z</dcterms:created>
  <dcterms:modified xsi:type="dcterms:W3CDTF">2024-02-02T11:09:00Z</dcterms:modified>
</cp:coreProperties>
</file>